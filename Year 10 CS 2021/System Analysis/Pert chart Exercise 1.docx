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37A7" w:rsidRDefault="00DD6648" w:rsidP="00DD664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The Gantt chart shown below is for a web-based information sys</w:t>
      </w:r>
      <w:r>
        <w:rPr>
          <w:rFonts w:ascii="ArialMT" w:hAnsi="ArialMT" w:cs="ArialMT"/>
        </w:rPr>
        <w:t xml:space="preserve">tems project. Analyse the Gantt </w:t>
      </w:r>
      <w:r>
        <w:rPr>
          <w:rFonts w:ascii="ArialMT" w:hAnsi="ArialMT" w:cs="ArialMT"/>
        </w:rPr>
        <w:t>chart and draw a PERT chart using the data provided.</w:t>
      </w:r>
    </w:p>
    <w:p w:rsidR="00DD6648" w:rsidRDefault="00DD6648" w:rsidP="00DD6648">
      <w:pPr>
        <w:rPr>
          <w:rFonts w:ascii="ArialMT" w:hAnsi="ArialMT" w:cs="ArialMT"/>
        </w:rPr>
      </w:pPr>
    </w:p>
    <w:p w:rsidR="00DD6648" w:rsidRDefault="00DD6648" w:rsidP="00DD6648">
      <w:pPr>
        <w:pStyle w:val="ListParagraph"/>
        <w:kinsoku w:val="0"/>
        <w:overflowPunct w:val="0"/>
        <w:spacing w:before="11"/>
        <w:rPr>
          <w:sz w:val="12"/>
          <w:szCs w:val="12"/>
        </w:rPr>
      </w:pPr>
    </w:p>
    <w:p w:rsidR="00DD6648" w:rsidRDefault="00DD6648" w:rsidP="00DD6648">
      <w:pPr>
        <w:pStyle w:val="ListParagraph"/>
        <w:kinsoku w:val="0"/>
        <w:overflowPunct w:val="0"/>
        <w:ind w:left="102"/>
        <w:rPr>
          <w:sz w:val="20"/>
          <w:szCs w:val="20"/>
        </w:rPr>
      </w:pPr>
      <w:r>
        <w:rPr>
          <w:noProof/>
          <w:sz w:val="20"/>
          <w:szCs w:val="20"/>
          <w:lang w:eastAsia="en-AU"/>
        </w:rPr>
        <mc:AlternateContent>
          <mc:Choice Requires="wpg">
            <w:drawing>
              <wp:inline distT="0" distB="0" distL="0" distR="0">
                <wp:extent cx="5907405" cy="2695575"/>
                <wp:effectExtent l="9525" t="9525" r="7620" b="952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7405" cy="2695575"/>
                          <a:chOff x="0" y="0"/>
                          <a:chExt cx="9303" cy="424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5"/>
                            <a:ext cx="9300" cy="4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9293" cy="4235"/>
                          </a:xfrm>
                          <a:custGeom>
                            <a:avLst/>
                            <a:gdLst>
                              <a:gd name="T0" fmla="*/ 0 w 9293"/>
                              <a:gd name="T1" fmla="*/ 4234 h 4235"/>
                              <a:gd name="T2" fmla="*/ 9292 w 9293"/>
                              <a:gd name="T3" fmla="*/ 4234 h 4235"/>
                              <a:gd name="T4" fmla="*/ 9292 w 9293"/>
                              <a:gd name="T5" fmla="*/ 0 h 4235"/>
                              <a:gd name="T6" fmla="*/ 0 w 9293"/>
                              <a:gd name="T7" fmla="*/ 0 h 4235"/>
                              <a:gd name="T8" fmla="*/ 0 w 9293"/>
                              <a:gd name="T9" fmla="*/ 4234 h 4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93" h="4235">
                                <a:moveTo>
                                  <a:pt x="0" y="4234"/>
                                </a:moveTo>
                                <a:lnTo>
                                  <a:pt x="9292" y="4234"/>
                                </a:lnTo>
                                <a:lnTo>
                                  <a:pt x="92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" o:spid="_x0000_s1026" style="width:465.15pt;height:212.25pt;mso-position-horizontal-relative:char;mso-position-vertical-relative:line" coordsize="9303,4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5;top:5;width:9300;height:4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83CvEAAAA2gAAAA8AAABkcnMvZG93bnJldi54bWxEj0FrwkAUhO9C/8PyhF6k2agQ2tRVUkEU&#10;b6aF0tsj+0yC2bchu5rUX+8KgsdhZr5hFqvBNOJCnastK5hGMQjiwuqaSwU/35u3dxDOI2tsLJOC&#10;f3KwWr6MFphq2/OBLrkvRYCwS1FB5X2bSumKigy6yLbEwTvazqAPsiul7rAPcNPIWRwn0mDNYaHC&#10;ltYVFaf8bBR89Kdr3ky2WfabuN3kq93uk7+5Uq/jIfsE4Wnwz/CjvdMKZnC/Em6AX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H83CvEAAAA2gAAAA8AAAAAAAAAAAAAAAAA&#10;nwIAAGRycy9kb3ducmV2LnhtbFBLBQYAAAAABAAEAPcAAACQAwAAAAA=&#10;">
                  <v:imagedata r:id="rId6" o:title=""/>
                </v:shape>
                <v:shape id="Freeform 4" o:spid="_x0000_s1028" style="position:absolute;left:5;top:5;width:9293;height:4235;visibility:visible;mso-wrap-style:square;v-text-anchor:top" coordsize="9293,4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y2x8EA&#10;AADaAAAADwAAAGRycy9kb3ducmV2LnhtbESP3YrCMBSE74V9h3AWvNNUBZFqLFLYZa9WbH2AQ3P6&#10;Y5uT2kStb2+Ehb0cZuYbZpeMphN3GlxjWcFiHoEgLqxuuFJwzr9mGxDOI2vsLJOCJzlI9h+THcba&#10;PvhE98xXIkDYxaig9r6PpXRFTQbd3PbEwSvtYNAHOVRSD/gIcNPJZRStpcGGw0KNPaU1FW12Mwra&#10;VYq/x3Jz/j6Vi3zM6XpJs6tS08/xsAXhafT/4b/2j1awgveVcAPk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stsfBAAAA2gAAAA8AAAAAAAAAAAAAAAAAmAIAAGRycy9kb3du&#10;cmV2LnhtbFBLBQYAAAAABAAEAPUAAACGAwAAAAA=&#10;" path="m,4234r9292,l9292,,,,,4234xe" filled="f" strokecolor="#231f20" strokeweight=".17636mm">
                  <v:path arrowok="t" o:connecttype="custom" o:connectlocs="0,4234;9292,4234;9292,0;0,0;0,4234" o:connectangles="0,0,0,0,0"/>
                </v:shape>
                <w10:anchorlock/>
              </v:group>
            </w:pict>
          </mc:Fallback>
        </mc:AlternateContent>
      </w:r>
    </w:p>
    <w:p w:rsidR="00DD6648" w:rsidRDefault="00DD6648" w:rsidP="00DD6648">
      <w:bookmarkStart w:id="0" w:name="_GoBack"/>
      <w:bookmarkEnd w:id="0"/>
    </w:p>
    <w:sectPr w:rsidR="00DD66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6648"/>
    <w:rsid w:val="001B75F3"/>
    <w:rsid w:val="002623AD"/>
    <w:rsid w:val="00602BD7"/>
    <w:rsid w:val="00DD6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DD664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DD664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6C4EA867</Template>
  <TotalTime>1</TotalTime>
  <Pages>1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WILSON Walter</dc:creator>
  <cp:lastModifiedBy>WILSON Walter</cp:lastModifiedBy>
  <cp:revision>1</cp:revision>
  <dcterms:created xsi:type="dcterms:W3CDTF">2018-02-12T04:22:00Z</dcterms:created>
  <dcterms:modified xsi:type="dcterms:W3CDTF">2018-02-12T04:23:00Z</dcterms:modified>
</cp:coreProperties>
</file>